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1683655256"/>
        <w:docPartObj>
          <w:docPartGallery w:val="Cover Pages"/>
          <w:docPartUnique/>
        </w:docPartObj>
      </w:sdtPr>
      <w:sdtEndPr/>
      <w:sdtContent>
        <w:p w14:paraId="0E610027" w14:textId="79019C39" w:rsidR="000807C3" w:rsidRDefault="000807C3">
          <w:pPr>
            <w:pStyle w:val="NoSpacing"/>
          </w:pPr>
          <w:r>
            <w:rPr>
              <w:noProof/>
            </w:rPr>
            <mc:AlternateContent>
              <mc:Choice Requires="wpg">
                <w:drawing>
                  <wp:anchor distT="0" distB="0" distL="114300" distR="114300" simplePos="0" relativeHeight="251659264" behindDoc="1" locked="0" layoutInCell="1" allowOverlap="1" wp14:anchorId="3A4F9A55" wp14:editId="1AE0714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374FC7" w14:textId="7B0954F4" w:rsidR="000807C3" w:rsidRDefault="000807C3" w:rsidP="0031464E">
                                  <w:pPr>
                                    <w:pStyle w:val="NoSpacing"/>
                                    <w:rPr>
                                      <w:color w:val="FFFFFF" w:themeColor="background1"/>
                                      <w:sz w:val="28"/>
                                      <w:szCs w:val="28"/>
                                    </w:rPr>
                                  </w:pPr>
                                </w:p>
                                <w:p w14:paraId="300D1D63" w14:textId="77777777" w:rsidR="0031464E" w:rsidRDefault="0031464E" w:rsidP="0031464E">
                                  <w:pPr>
                                    <w:pStyle w:val="NoSpacing"/>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A4F9A55"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5B374FC7" w14:textId="7B0954F4" w:rsidR="000807C3" w:rsidRDefault="000807C3" w:rsidP="0031464E">
                            <w:pPr>
                              <w:pStyle w:val="NoSpacing"/>
                              <w:rPr>
                                <w:color w:val="FFFFFF" w:themeColor="background1"/>
                                <w:sz w:val="28"/>
                                <w:szCs w:val="28"/>
                              </w:rPr>
                            </w:pPr>
                          </w:p>
                          <w:p w14:paraId="300D1D63" w14:textId="77777777" w:rsidR="0031464E" w:rsidRDefault="0031464E" w:rsidP="0031464E">
                            <w:pPr>
                              <w:pStyle w:val="NoSpacing"/>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F6614FF" wp14:editId="7A40459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98F39" w14:textId="7AD9900B" w:rsidR="000807C3" w:rsidRDefault="00F1784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807C3">
                                      <w:rPr>
                                        <w:color w:val="4472C4" w:themeColor="accent1"/>
                                        <w:sz w:val="26"/>
                                        <w:szCs w:val="26"/>
                                      </w:rPr>
                                      <w:t>Lawrence Ball</w:t>
                                    </w:r>
                                  </w:sdtContent>
                                </w:sdt>
                              </w:p>
                              <w:p w14:paraId="0AE85082" w14:textId="26D80BC3" w:rsidR="000807C3" w:rsidRDefault="00F1784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807C3">
                                      <w:rPr>
                                        <w:caps/>
                                        <w:color w:val="595959" w:themeColor="text1" w:themeTint="A6"/>
                                        <w:sz w:val="20"/>
                                        <w:szCs w:val="20"/>
                                      </w:rPr>
                                      <w:t>1806560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F6614FF"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33A98F39" w14:textId="7AD9900B" w:rsidR="000807C3" w:rsidRDefault="00F1784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807C3">
                                <w:rPr>
                                  <w:color w:val="4472C4" w:themeColor="accent1"/>
                                  <w:sz w:val="26"/>
                                  <w:szCs w:val="26"/>
                                </w:rPr>
                                <w:t>Lawrence Ball</w:t>
                              </w:r>
                            </w:sdtContent>
                          </w:sdt>
                        </w:p>
                        <w:p w14:paraId="0AE85082" w14:textId="26D80BC3" w:rsidR="000807C3" w:rsidRDefault="00F1784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807C3">
                                <w:rPr>
                                  <w:caps/>
                                  <w:color w:val="595959" w:themeColor="text1" w:themeTint="A6"/>
                                  <w:sz w:val="20"/>
                                  <w:szCs w:val="20"/>
                                </w:rPr>
                                <w:t>1806560</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EB997BB" wp14:editId="00FEA28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7CC412" w14:textId="07A75FF9" w:rsidR="000807C3" w:rsidRDefault="00F1784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807C3">
                                      <w:rPr>
                                        <w:rFonts w:asciiTheme="majorHAnsi" w:eastAsiaTheme="majorEastAsia" w:hAnsiTheme="majorHAnsi" w:cstheme="majorBidi"/>
                                        <w:color w:val="262626" w:themeColor="text1" w:themeTint="D9"/>
                                        <w:sz w:val="72"/>
                                        <w:szCs w:val="72"/>
                                      </w:rPr>
                                      <w:t>Software Engineering</w:t>
                                    </w:r>
                                    <w:r w:rsidR="0031464E">
                                      <w:rPr>
                                        <w:rFonts w:asciiTheme="majorHAnsi" w:eastAsiaTheme="majorEastAsia" w:hAnsiTheme="majorHAnsi" w:cstheme="majorBidi"/>
                                        <w:color w:val="262626" w:themeColor="text1" w:themeTint="D9"/>
                                        <w:sz w:val="72"/>
                                        <w:szCs w:val="72"/>
                                      </w:rPr>
                                      <w:t xml:space="preserve"> Logbook</w:t>
                                    </w:r>
                                  </w:sdtContent>
                                </w:sdt>
                              </w:p>
                              <w:p w14:paraId="137ADE47" w14:textId="0F37CBFA" w:rsidR="000807C3" w:rsidRDefault="00F17841">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F22A79">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EB997BB"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7E7CC412" w14:textId="07A75FF9" w:rsidR="000807C3" w:rsidRDefault="00F1784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807C3">
                                <w:rPr>
                                  <w:rFonts w:asciiTheme="majorHAnsi" w:eastAsiaTheme="majorEastAsia" w:hAnsiTheme="majorHAnsi" w:cstheme="majorBidi"/>
                                  <w:color w:val="262626" w:themeColor="text1" w:themeTint="D9"/>
                                  <w:sz w:val="72"/>
                                  <w:szCs w:val="72"/>
                                </w:rPr>
                                <w:t>Software Engineering</w:t>
                              </w:r>
                              <w:r w:rsidR="0031464E">
                                <w:rPr>
                                  <w:rFonts w:asciiTheme="majorHAnsi" w:eastAsiaTheme="majorEastAsia" w:hAnsiTheme="majorHAnsi" w:cstheme="majorBidi"/>
                                  <w:color w:val="262626" w:themeColor="text1" w:themeTint="D9"/>
                                  <w:sz w:val="72"/>
                                  <w:szCs w:val="72"/>
                                </w:rPr>
                                <w:t xml:space="preserve"> Logbook</w:t>
                              </w:r>
                            </w:sdtContent>
                          </w:sdt>
                        </w:p>
                        <w:p w14:paraId="137ADE47" w14:textId="0F37CBFA" w:rsidR="000807C3" w:rsidRDefault="00F17841">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F22A79">
                                <w:rPr>
                                  <w:color w:val="404040" w:themeColor="text1" w:themeTint="BF"/>
                                  <w:sz w:val="36"/>
                                  <w:szCs w:val="36"/>
                                </w:rPr>
                                <w:t xml:space="preserve">     </w:t>
                              </w:r>
                            </w:sdtContent>
                          </w:sdt>
                        </w:p>
                      </w:txbxContent>
                    </v:textbox>
                    <w10:wrap anchorx="page" anchory="page"/>
                  </v:shape>
                </w:pict>
              </mc:Fallback>
            </mc:AlternateContent>
          </w:r>
        </w:p>
        <w:p w14:paraId="7EC9CF7E" w14:textId="43ACB981" w:rsidR="000807C3" w:rsidRDefault="000807C3">
          <w:r>
            <w:br w:type="page"/>
          </w:r>
        </w:p>
      </w:sdtContent>
    </w:sdt>
    <w:sdt>
      <w:sdtPr>
        <w:rPr>
          <w:rFonts w:asciiTheme="minorHAnsi" w:eastAsiaTheme="minorHAnsi" w:hAnsiTheme="minorHAnsi" w:cstheme="minorBidi"/>
          <w:color w:val="auto"/>
          <w:sz w:val="22"/>
          <w:szCs w:val="22"/>
          <w:lang w:val="en-GB"/>
        </w:rPr>
        <w:id w:val="-1158533059"/>
        <w:docPartObj>
          <w:docPartGallery w:val="Table of Contents"/>
          <w:docPartUnique/>
        </w:docPartObj>
      </w:sdtPr>
      <w:sdtEndPr>
        <w:rPr>
          <w:b/>
          <w:bCs/>
          <w:noProof/>
        </w:rPr>
      </w:sdtEndPr>
      <w:sdtContent>
        <w:p w14:paraId="5312E4EC" w14:textId="3A54ACE4" w:rsidR="000807C3" w:rsidRDefault="000807C3">
          <w:pPr>
            <w:pStyle w:val="TOCHeading"/>
          </w:pPr>
          <w:r>
            <w:t>Table of Contents</w:t>
          </w:r>
          <w:bookmarkStart w:id="0" w:name="_GoBack"/>
          <w:bookmarkEnd w:id="0"/>
        </w:p>
        <w:p w14:paraId="644E8566" w14:textId="7B8A638A" w:rsidR="00F17841" w:rsidRDefault="000807C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4013033" w:history="1">
            <w:r w:rsidR="00F17841" w:rsidRPr="00977583">
              <w:rPr>
                <w:rStyle w:val="Hyperlink"/>
                <w:noProof/>
              </w:rPr>
              <w:t>Logbook</w:t>
            </w:r>
            <w:r w:rsidR="00F17841">
              <w:rPr>
                <w:noProof/>
                <w:webHidden/>
              </w:rPr>
              <w:tab/>
            </w:r>
            <w:r w:rsidR="00F17841">
              <w:rPr>
                <w:noProof/>
                <w:webHidden/>
              </w:rPr>
              <w:fldChar w:fldCharType="begin"/>
            </w:r>
            <w:r w:rsidR="00F17841">
              <w:rPr>
                <w:noProof/>
                <w:webHidden/>
              </w:rPr>
              <w:instrText xml:space="preserve"> PAGEREF _Toc24013033 \h </w:instrText>
            </w:r>
            <w:r w:rsidR="00F17841">
              <w:rPr>
                <w:noProof/>
                <w:webHidden/>
              </w:rPr>
            </w:r>
            <w:r w:rsidR="00F17841">
              <w:rPr>
                <w:noProof/>
                <w:webHidden/>
              </w:rPr>
              <w:fldChar w:fldCharType="separate"/>
            </w:r>
            <w:r w:rsidR="00F17841">
              <w:rPr>
                <w:noProof/>
                <w:webHidden/>
              </w:rPr>
              <w:t>2</w:t>
            </w:r>
            <w:r w:rsidR="00F17841">
              <w:rPr>
                <w:noProof/>
                <w:webHidden/>
              </w:rPr>
              <w:fldChar w:fldCharType="end"/>
            </w:r>
          </w:hyperlink>
        </w:p>
        <w:p w14:paraId="33607638" w14:textId="0832CEA9" w:rsidR="00F17841" w:rsidRDefault="00F17841">
          <w:pPr>
            <w:pStyle w:val="TOC2"/>
            <w:tabs>
              <w:tab w:val="right" w:leader="dot" w:pos="9016"/>
            </w:tabs>
            <w:rPr>
              <w:rFonts w:eastAsiaTheme="minorEastAsia"/>
              <w:noProof/>
              <w:lang w:eastAsia="en-GB"/>
            </w:rPr>
          </w:pPr>
          <w:hyperlink w:anchor="_Toc24013034" w:history="1">
            <w:r w:rsidRPr="00977583">
              <w:rPr>
                <w:rStyle w:val="Hyperlink"/>
                <w:noProof/>
              </w:rPr>
              <w:t>Week Commencing 23/09/2019 (Week 1)</w:t>
            </w:r>
            <w:r>
              <w:rPr>
                <w:noProof/>
                <w:webHidden/>
              </w:rPr>
              <w:tab/>
            </w:r>
            <w:r>
              <w:rPr>
                <w:noProof/>
                <w:webHidden/>
              </w:rPr>
              <w:fldChar w:fldCharType="begin"/>
            </w:r>
            <w:r>
              <w:rPr>
                <w:noProof/>
                <w:webHidden/>
              </w:rPr>
              <w:instrText xml:space="preserve"> PAGEREF _Toc24013034 \h </w:instrText>
            </w:r>
            <w:r>
              <w:rPr>
                <w:noProof/>
                <w:webHidden/>
              </w:rPr>
            </w:r>
            <w:r>
              <w:rPr>
                <w:noProof/>
                <w:webHidden/>
              </w:rPr>
              <w:fldChar w:fldCharType="separate"/>
            </w:r>
            <w:r>
              <w:rPr>
                <w:noProof/>
                <w:webHidden/>
              </w:rPr>
              <w:t>2</w:t>
            </w:r>
            <w:r>
              <w:rPr>
                <w:noProof/>
                <w:webHidden/>
              </w:rPr>
              <w:fldChar w:fldCharType="end"/>
            </w:r>
          </w:hyperlink>
        </w:p>
        <w:p w14:paraId="16A405DB" w14:textId="7C8F2DA0" w:rsidR="00F17841" w:rsidRDefault="00F17841">
          <w:pPr>
            <w:pStyle w:val="TOC2"/>
            <w:tabs>
              <w:tab w:val="right" w:leader="dot" w:pos="9016"/>
            </w:tabs>
            <w:rPr>
              <w:rFonts w:eastAsiaTheme="minorEastAsia"/>
              <w:noProof/>
              <w:lang w:eastAsia="en-GB"/>
            </w:rPr>
          </w:pPr>
          <w:hyperlink w:anchor="_Toc24013035" w:history="1">
            <w:r w:rsidRPr="00977583">
              <w:rPr>
                <w:rStyle w:val="Hyperlink"/>
                <w:noProof/>
              </w:rPr>
              <w:t>Week Commencing 30/09/2019 (Week 2)</w:t>
            </w:r>
            <w:r>
              <w:rPr>
                <w:noProof/>
                <w:webHidden/>
              </w:rPr>
              <w:tab/>
            </w:r>
            <w:r>
              <w:rPr>
                <w:noProof/>
                <w:webHidden/>
              </w:rPr>
              <w:fldChar w:fldCharType="begin"/>
            </w:r>
            <w:r>
              <w:rPr>
                <w:noProof/>
                <w:webHidden/>
              </w:rPr>
              <w:instrText xml:space="preserve"> PAGEREF _Toc24013035 \h </w:instrText>
            </w:r>
            <w:r>
              <w:rPr>
                <w:noProof/>
                <w:webHidden/>
              </w:rPr>
            </w:r>
            <w:r>
              <w:rPr>
                <w:noProof/>
                <w:webHidden/>
              </w:rPr>
              <w:fldChar w:fldCharType="separate"/>
            </w:r>
            <w:r>
              <w:rPr>
                <w:noProof/>
                <w:webHidden/>
              </w:rPr>
              <w:t>3</w:t>
            </w:r>
            <w:r>
              <w:rPr>
                <w:noProof/>
                <w:webHidden/>
              </w:rPr>
              <w:fldChar w:fldCharType="end"/>
            </w:r>
          </w:hyperlink>
        </w:p>
        <w:p w14:paraId="2D816F49" w14:textId="01415A8C" w:rsidR="00F17841" w:rsidRDefault="00F17841">
          <w:pPr>
            <w:pStyle w:val="TOC2"/>
            <w:tabs>
              <w:tab w:val="right" w:leader="dot" w:pos="9016"/>
            </w:tabs>
            <w:rPr>
              <w:rFonts w:eastAsiaTheme="minorEastAsia"/>
              <w:noProof/>
              <w:lang w:eastAsia="en-GB"/>
            </w:rPr>
          </w:pPr>
          <w:hyperlink w:anchor="_Toc24013036" w:history="1">
            <w:r w:rsidRPr="00977583">
              <w:rPr>
                <w:rStyle w:val="Hyperlink"/>
                <w:noProof/>
              </w:rPr>
              <w:t>User Stories</w:t>
            </w:r>
            <w:r>
              <w:rPr>
                <w:noProof/>
                <w:webHidden/>
              </w:rPr>
              <w:tab/>
            </w:r>
            <w:r>
              <w:rPr>
                <w:noProof/>
                <w:webHidden/>
              </w:rPr>
              <w:fldChar w:fldCharType="begin"/>
            </w:r>
            <w:r>
              <w:rPr>
                <w:noProof/>
                <w:webHidden/>
              </w:rPr>
              <w:instrText xml:space="preserve"> PAGEREF _Toc24013036 \h </w:instrText>
            </w:r>
            <w:r>
              <w:rPr>
                <w:noProof/>
                <w:webHidden/>
              </w:rPr>
            </w:r>
            <w:r>
              <w:rPr>
                <w:noProof/>
                <w:webHidden/>
              </w:rPr>
              <w:fldChar w:fldCharType="separate"/>
            </w:r>
            <w:r>
              <w:rPr>
                <w:noProof/>
                <w:webHidden/>
              </w:rPr>
              <w:t>3</w:t>
            </w:r>
            <w:r>
              <w:rPr>
                <w:noProof/>
                <w:webHidden/>
              </w:rPr>
              <w:fldChar w:fldCharType="end"/>
            </w:r>
          </w:hyperlink>
        </w:p>
        <w:p w14:paraId="59971D5B" w14:textId="472E21F5" w:rsidR="00F17841" w:rsidRDefault="00F17841">
          <w:pPr>
            <w:pStyle w:val="TOC3"/>
            <w:tabs>
              <w:tab w:val="right" w:leader="dot" w:pos="9016"/>
            </w:tabs>
            <w:rPr>
              <w:rFonts w:eastAsiaTheme="minorEastAsia"/>
              <w:noProof/>
              <w:lang w:eastAsia="en-GB"/>
            </w:rPr>
          </w:pPr>
          <w:hyperlink w:anchor="_Toc24013037" w:history="1">
            <w:r w:rsidRPr="00977583">
              <w:rPr>
                <w:rStyle w:val="Hyperlink"/>
                <w:noProof/>
              </w:rPr>
              <w:t>Patient</w:t>
            </w:r>
            <w:r>
              <w:rPr>
                <w:noProof/>
                <w:webHidden/>
              </w:rPr>
              <w:tab/>
            </w:r>
            <w:r>
              <w:rPr>
                <w:noProof/>
                <w:webHidden/>
              </w:rPr>
              <w:fldChar w:fldCharType="begin"/>
            </w:r>
            <w:r>
              <w:rPr>
                <w:noProof/>
                <w:webHidden/>
              </w:rPr>
              <w:instrText xml:space="preserve"> PAGEREF _Toc24013037 \h </w:instrText>
            </w:r>
            <w:r>
              <w:rPr>
                <w:noProof/>
                <w:webHidden/>
              </w:rPr>
            </w:r>
            <w:r>
              <w:rPr>
                <w:noProof/>
                <w:webHidden/>
              </w:rPr>
              <w:fldChar w:fldCharType="separate"/>
            </w:r>
            <w:r>
              <w:rPr>
                <w:noProof/>
                <w:webHidden/>
              </w:rPr>
              <w:t>3</w:t>
            </w:r>
            <w:r>
              <w:rPr>
                <w:noProof/>
                <w:webHidden/>
              </w:rPr>
              <w:fldChar w:fldCharType="end"/>
            </w:r>
          </w:hyperlink>
        </w:p>
        <w:p w14:paraId="154E2419" w14:textId="5AF72CEB" w:rsidR="00F17841" w:rsidRDefault="00F17841">
          <w:pPr>
            <w:pStyle w:val="TOC3"/>
            <w:tabs>
              <w:tab w:val="right" w:leader="dot" w:pos="9016"/>
            </w:tabs>
            <w:rPr>
              <w:rFonts w:eastAsiaTheme="minorEastAsia"/>
              <w:noProof/>
              <w:lang w:eastAsia="en-GB"/>
            </w:rPr>
          </w:pPr>
          <w:hyperlink w:anchor="_Toc24013038" w:history="1">
            <w:r w:rsidRPr="00977583">
              <w:rPr>
                <w:rStyle w:val="Hyperlink"/>
                <w:noProof/>
              </w:rPr>
              <w:t>Nurse Practioner</w:t>
            </w:r>
            <w:r>
              <w:rPr>
                <w:noProof/>
                <w:webHidden/>
              </w:rPr>
              <w:tab/>
            </w:r>
            <w:r>
              <w:rPr>
                <w:noProof/>
                <w:webHidden/>
              </w:rPr>
              <w:fldChar w:fldCharType="begin"/>
            </w:r>
            <w:r>
              <w:rPr>
                <w:noProof/>
                <w:webHidden/>
              </w:rPr>
              <w:instrText xml:space="preserve"> PAGEREF _Toc24013038 \h </w:instrText>
            </w:r>
            <w:r>
              <w:rPr>
                <w:noProof/>
                <w:webHidden/>
              </w:rPr>
            </w:r>
            <w:r>
              <w:rPr>
                <w:noProof/>
                <w:webHidden/>
              </w:rPr>
              <w:fldChar w:fldCharType="separate"/>
            </w:r>
            <w:r>
              <w:rPr>
                <w:noProof/>
                <w:webHidden/>
              </w:rPr>
              <w:t>3</w:t>
            </w:r>
            <w:r>
              <w:rPr>
                <w:noProof/>
                <w:webHidden/>
              </w:rPr>
              <w:fldChar w:fldCharType="end"/>
            </w:r>
          </w:hyperlink>
        </w:p>
        <w:p w14:paraId="71CB861B" w14:textId="19145C9F" w:rsidR="00F17841" w:rsidRDefault="00F17841">
          <w:pPr>
            <w:pStyle w:val="TOC3"/>
            <w:tabs>
              <w:tab w:val="right" w:leader="dot" w:pos="9016"/>
            </w:tabs>
            <w:rPr>
              <w:rFonts w:eastAsiaTheme="minorEastAsia"/>
              <w:noProof/>
              <w:lang w:eastAsia="en-GB"/>
            </w:rPr>
          </w:pPr>
          <w:hyperlink w:anchor="_Toc24013039" w:history="1">
            <w:r w:rsidRPr="00977583">
              <w:rPr>
                <w:rStyle w:val="Hyperlink"/>
                <w:noProof/>
              </w:rPr>
              <w:t>Matron</w:t>
            </w:r>
            <w:r>
              <w:rPr>
                <w:noProof/>
                <w:webHidden/>
              </w:rPr>
              <w:tab/>
            </w:r>
            <w:r>
              <w:rPr>
                <w:noProof/>
                <w:webHidden/>
              </w:rPr>
              <w:fldChar w:fldCharType="begin"/>
            </w:r>
            <w:r>
              <w:rPr>
                <w:noProof/>
                <w:webHidden/>
              </w:rPr>
              <w:instrText xml:space="preserve"> PAGEREF _Toc24013039 \h </w:instrText>
            </w:r>
            <w:r>
              <w:rPr>
                <w:noProof/>
                <w:webHidden/>
              </w:rPr>
            </w:r>
            <w:r>
              <w:rPr>
                <w:noProof/>
                <w:webHidden/>
              </w:rPr>
              <w:fldChar w:fldCharType="separate"/>
            </w:r>
            <w:r>
              <w:rPr>
                <w:noProof/>
                <w:webHidden/>
              </w:rPr>
              <w:t>4</w:t>
            </w:r>
            <w:r>
              <w:rPr>
                <w:noProof/>
                <w:webHidden/>
              </w:rPr>
              <w:fldChar w:fldCharType="end"/>
            </w:r>
          </w:hyperlink>
        </w:p>
        <w:p w14:paraId="27E4AE66" w14:textId="744F0649" w:rsidR="00F17841" w:rsidRDefault="00F17841">
          <w:pPr>
            <w:pStyle w:val="TOC3"/>
            <w:tabs>
              <w:tab w:val="right" w:leader="dot" w:pos="9016"/>
            </w:tabs>
            <w:rPr>
              <w:rFonts w:eastAsiaTheme="minorEastAsia"/>
              <w:noProof/>
              <w:lang w:eastAsia="en-GB"/>
            </w:rPr>
          </w:pPr>
          <w:hyperlink w:anchor="_Toc24013040" w:history="1">
            <w:r w:rsidRPr="00977583">
              <w:rPr>
                <w:rStyle w:val="Hyperlink"/>
                <w:noProof/>
              </w:rPr>
              <w:t>IT Staff</w:t>
            </w:r>
            <w:r>
              <w:rPr>
                <w:noProof/>
                <w:webHidden/>
              </w:rPr>
              <w:tab/>
            </w:r>
            <w:r>
              <w:rPr>
                <w:noProof/>
                <w:webHidden/>
              </w:rPr>
              <w:fldChar w:fldCharType="begin"/>
            </w:r>
            <w:r>
              <w:rPr>
                <w:noProof/>
                <w:webHidden/>
              </w:rPr>
              <w:instrText xml:space="preserve"> PAGEREF _Toc24013040 \h </w:instrText>
            </w:r>
            <w:r>
              <w:rPr>
                <w:noProof/>
                <w:webHidden/>
              </w:rPr>
            </w:r>
            <w:r>
              <w:rPr>
                <w:noProof/>
                <w:webHidden/>
              </w:rPr>
              <w:fldChar w:fldCharType="separate"/>
            </w:r>
            <w:r>
              <w:rPr>
                <w:noProof/>
                <w:webHidden/>
              </w:rPr>
              <w:t>4</w:t>
            </w:r>
            <w:r>
              <w:rPr>
                <w:noProof/>
                <w:webHidden/>
              </w:rPr>
              <w:fldChar w:fldCharType="end"/>
            </w:r>
          </w:hyperlink>
        </w:p>
        <w:p w14:paraId="0B034AD0" w14:textId="40DBE0D1" w:rsidR="00F17841" w:rsidRDefault="00F17841">
          <w:pPr>
            <w:pStyle w:val="TOC3"/>
            <w:tabs>
              <w:tab w:val="right" w:leader="dot" w:pos="9016"/>
            </w:tabs>
            <w:rPr>
              <w:rFonts w:eastAsiaTheme="minorEastAsia"/>
              <w:noProof/>
              <w:lang w:eastAsia="en-GB"/>
            </w:rPr>
          </w:pPr>
          <w:hyperlink w:anchor="_Toc24013041" w:history="1">
            <w:r w:rsidRPr="00977583">
              <w:rPr>
                <w:rStyle w:val="Hyperlink"/>
                <w:noProof/>
              </w:rPr>
              <w:t>Management</w:t>
            </w:r>
            <w:r>
              <w:rPr>
                <w:noProof/>
                <w:webHidden/>
              </w:rPr>
              <w:tab/>
            </w:r>
            <w:r>
              <w:rPr>
                <w:noProof/>
                <w:webHidden/>
              </w:rPr>
              <w:fldChar w:fldCharType="begin"/>
            </w:r>
            <w:r>
              <w:rPr>
                <w:noProof/>
                <w:webHidden/>
              </w:rPr>
              <w:instrText xml:space="preserve"> PAGEREF _Toc24013041 \h </w:instrText>
            </w:r>
            <w:r>
              <w:rPr>
                <w:noProof/>
                <w:webHidden/>
              </w:rPr>
            </w:r>
            <w:r>
              <w:rPr>
                <w:noProof/>
                <w:webHidden/>
              </w:rPr>
              <w:fldChar w:fldCharType="separate"/>
            </w:r>
            <w:r>
              <w:rPr>
                <w:noProof/>
                <w:webHidden/>
              </w:rPr>
              <w:t>4</w:t>
            </w:r>
            <w:r>
              <w:rPr>
                <w:noProof/>
                <w:webHidden/>
              </w:rPr>
              <w:fldChar w:fldCharType="end"/>
            </w:r>
          </w:hyperlink>
        </w:p>
        <w:p w14:paraId="1859B32E" w14:textId="688DA831" w:rsidR="00F17841" w:rsidRDefault="00F17841">
          <w:pPr>
            <w:pStyle w:val="TOC2"/>
            <w:tabs>
              <w:tab w:val="right" w:leader="dot" w:pos="9016"/>
            </w:tabs>
            <w:rPr>
              <w:rFonts w:eastAsiaTheme="minorEastAsia"/>
              <w:noProof/>
              <w:lang w:eastAsia="en-GB"/>
            </w:rPr>
          </w:pPr>
          <w:hyperlink w:anchor="_Toc24013042" w:history="1">
            <w:r w:rsidRPr="00977583">
              <w:rPr>
                <w:rStyle w:val="Hyperlink"/>
                <w:noProof/>
              </w:rPr>
              <w:t>Week Commencing 07/10/2019 (Week 3)</w:t>
            </w:r>
            <w:r>
              <w:rPr>
                <w:noProof/>
                <w:webHidden/>
              </w:rPr>
              <w:tab/>
            </w:r>
            <w:r>
              <w:rPr>
                <w:noProof/>
                <w:webHidden/>
              </w:rPr>
              <w:fldChar w:fldCharType="begin"/>
            </w:r>
            <w:r>
              <w:rPr>
                <w:noProof/>
                <w:webHidden/>
              </w:rPr>
              <w:instrText xml:space="preserve"> PAGEREF _Toc24013042 \h </w:instrText>
            </w:r>
            <w:r>
              <w:rPr>
                <w:noProof/>
                <w:webHidden/>
              </w:rPr>
            </w:r>
            <w:r>
              <w:rPr>
                <w:noProof/>
                <w:webHidden/>
              </w:rPr>
              <w:fldChar w:fldCharType="separate"/>
            </w:r>
            <w:r>
              <w:rPr>
                <w:noProof/>
                <w:webHidden/>
              </w:rPr>
              <w:t>4</w:t>
            </w:r>
            <w:r>
              <w:rPr>
                <w:noProof/>
                <w:webHidden/>
              </w:rPr>
              <w:fldChar w:fldCharType="end"/>
            </w:r>
          </w:hyperlink>
        </w:p>
        <w:p w14:paraId="443BA63B" w14:textId="0B10C9C5" w:rsidR="00F17841" w:rsidRDefault="00F17841">
          <w:pPr>
            <w:pStyle w:val="TOC2"/>
            <w:tabs>
              <w:tab w:val="right" w:leader="dot" w:pos="9016"/>
            </w:tabs>
            <w:rPr>
              <w:rFonts w:eastAsiaTheme="minorEastAsia"/>
              <w:noProof/>
              <w:lang w:eastAsia="en-GB"/>
            </w:rPr>
          </w:pPr>
          <w:hyperlink w:anchor="_Toc24013043" w:history="1">
            <w:r w:rsidRPr="00977583">
              <w:rPr>
                <w:rStyle w:val="Hyperlink"/>
                <w:noProof/>
              </w:rPr>
              <w:t>Week Commencing 14/09/2019 (Week 4)</w:t>
            </w:r>
            <w:r>
              <w:rPr>
                <w:noProof/>
                <w:webHidden/>
              </w:rPr>
              <w:tab/>
            </w:r>
            <w:r>
              <w:rPr>
                <w:noProof/>
                <w:webHidden/>
              </w:rPr>
              <w:fldChar w:fldCharType="begin"/>
            </w:r>
            <w:r>
              <w:rPr>
                <w:noProof/>
                <w:webHidden/>
              </w:rPr>
              <w:instrText xml:space="preserve"> PAGEREF _Toc24013043 \h </w:instrText>
            </w:r>
            <w:r>
              <w:rPr>
                <w:noProof/>
                <w:webHidden/>
              </w:rPr>
            </w:r>
            <w:r>
              <w:rPr>
                <w:noProof/>
                <w:webHidden/>
              </w:rPr>
              <w:fldChar w:fldCharType="separate"/>
            </w:r>
            <w:r>
              <w:rPr>
                <w:noProof/>
                <w:webHidden/>
              </w:rPr>
              <w:t>5</w:t>
            </w:r>
            <w:r>
              <w:rPr>
                <w:noProof/>
                <w:webHidden/>
              </w:rPr>
              <w:fldChar w:fldCharType="end"/>
            </w:r>
          </w:hyperlink>
        </w:p>
        <w:p w14:paraId="3F64F9F4" w14:textId="5DEB86D3" w:rsidR="00F17841" w:rsidRDefault="00F17841">
          <w:pPr>
            <w:pStyle w:val="TOC2"/>
            <w:tabs>
              <w:tab w:val="right" w:leader="dot" w:pos="9016"/>
            </w:tabs>
            <w:rPr>
              <w:rFonts w:eastAsiaTheme="minorEastAsia"/>
              <w:noProof/>
              <w:lang w:eastAsia="en-GB"/>
            </w:rPr>
          </w:pPr>
          <w:hyperlink w:anchor="_Toc24013044" w:history="1">
            <w:r w:rsidRPr="00977583">
              <w:rPr>
                <w:rStyle w:val="Hyperlink"/>
                <w:noProof/>
              </w:rPr>
              <w:t>Week Commencing 24/10/2019 (Week 5)</w:t>
            </w:r>
            <w:r>
              <w:rPr>
                <w:noProof/>
                <w:webHidden/>
              </w:rPr>
              <w:tab/>
            </w:r>
            <w:r>
              <w:rPr>
                <w:noProof/>
                <w:webHidden/>
              </w:rPr>
              <w:fldChar w:fldCharType="begin"/>
            </w:r>
            <w:r>
              <w:rPr>
                <w:noProof/>
                <w:webHidden/>
              </w:rPr>
              <w:instrText xml:space="preserve"> PAGEREF _Toc24013044 \h </w:instrText>
            </w:r>
            <w:r>
              <w:rPr>
                <w:noProof/>
                <w:webHidden/>
              </w:rPr>
            </w:r>
            <w:r>
              <w:rPr>
                <w:noProof/>
                <w:webHidden/>
              </w:rPr>
              <w:fldChar w:fldCharType="separate"/>
            </w:r>
            <w:r>
              <w:rPr>
                <w:noProof/>
                <w:webHidden/>
              </w:rPr>
              <w:t>6</w:t>
            </w:r>
            <w:r>
              <w:rPr>
                <w:noProof/>
                <w:webHidden/>
              </w:rPr>
              <w:fldChar w:fldCharType="end"/>
            </w:r>
          </w:hyperlink>
        </w:p>
        <w:p w14:paraId="1FD5DB49" w14:textId="6246E4B3" w:rsidR="00F17841" w:rsidRDefault="00F17841">
          <w:pPr>
            <w:pStyle w:val="TOC2"/>
            <w:tabs>
              <w:tab w:val="right" w:leader="dot" w:pos="9016"/>
            </w:tabs>
            <w:rPr>
              <w:rFonts w:eastAsiaTheme="minorEastAsia"/>
              <w:noProof/>
              <w:lang w:eastAsia="en-GB"/>
            </w:rPr>
          </w:pPr>
          <w:hyperlink w:anchor="_Toc24013045" w:history="1">
            <w:r w:rsidRPr="00977583">
              <w:rPr>
                <w:rStyle w:val="Hyperlink"/>
                <w:noProof/>
              </w:rPr>
              <w:t>Week Commencing 28/10/2019 (Week 6)</w:t>
            </w:r>
            <w:r>
              <w:rPr>
                <w:noProof/>
                <w:webHidden/>
              </w:rPr>
              <w:tab/>
            </w:r>
            <w:r>
              <w:rPr>
                <w:noProof/>
                <w:webHidden/>
              </w:rPr>
              <w:fldChar w:fldCharType="begin"/>
            </w:r>
            <w:r>
              <w:rPr>
                <w:noProof/>
                <w:webHidden/>
              </w:rPr>
              <w:instrText xml:space="preserve"> PAGEREF _Toc24013045 \h </w:instrText>
            </w:r>
            <w:r>
              <w:rPr>
                <w:noProof/>
                <w:webHidden/>
              </w:rPr>
            </w:r>
            <w:r>
              <w:rPr>
                <w:noProof/>
                <w:webHidden/>
              </w:rPr>
              <w:fldChar w:fldCharType="separate"/>
            </w:r>
            <w:r>
              <w:rPr>
                <w:noProof/>
                <w:webHidden/>
              </w:rPr>
              <w:t>8</w:t>
            </w:r>
            <w:r>
              <w:rPr>
                <w:noProof/>
                <w:webHidden/>
              </w:rPr>
              <w:fldChar w:fldCharType="end"/>
            </w:r>
          </w:hyperlink>
        </w:p>
        <w:p w14:paraId="6A4A4A98" w14:textId="774A316D" w:rsidR="00F17841" w:rsidRDefault="00F17841">
          <w:pPr>
            <w:pStyle w:val="TOC2"/>
            <w:tabs>
              <w:tab w:val="right" w:leader="dot" w:pos="9016"/>
            </w:tabs>
            <w:rPr>
              <w:rFonts w:eastAsiaTheme="minorEastAsia"/>
              <w:noProof/>
              <w:lang w:eastAsia="en-GB"/>
            </w:rPr>
          </w:pPr>
          <w:hyperlink w:anchor="_Toc24013046" w:history="1">
            <w:r w:rsidRPr="00977583">
              <w:rPr>
                <w:rStyle w:val="Hyperlink"/>
                <w:noProof/>
              </w:rPr>
              <w:t>Week Commencing 04/11/2019 (Week 7)</w:t>
            </w:r>
            <w:r>
              <w:rPr>
                <w:noProof/>
                <w:webHidden/>
              </w:rPr>
              <w:tab/>
            </w:r>
            <w:r>
              <w:rPr>
                <w:noProof/>
                <w:webHidden/>
              </w:rPr>
              <w:fldChar w:fldCharType="begin"/>
            </w:r>
            <w:r>
              <w:rPr>
                <w:noProof/>
                <w:webHidden/>
              </w:rPr>
              <w:instrText xml:space="preserve"> PAGEREF _Toc24013046 \h </w:instrText>
            </w:r>
            <w:r>
              <w:rPr>
                <w:noProof/>
                <w:webHidden/>
              </w:rPr>
            </w:r>
            <w:r>
              <w:rPr>
                <w:noProof/>
                <w:webHidden/>
              </w:rPr>
              <w:fldChar w:fldCharType="separate"/>
            </w:r>
            <w:r>
              <w:rPr>
                <w:noProof/>
                <w:webHidden/>
              </w:rPr>
              <w:t>8</w:t>
            </w:r>
            <w:r>
              <w:rPr>
                <w:noProof/>
                <w:webHidden/>
              </w:rPr>
              <w:fldChar w:fldCharType="end"/>
            </w:r>
          </w:hyperlink>
        </w:p>
        <w:p w14:paraId="3F1CA992" w14:textId="4162638D" w:rsidR="00F17841" w:rsidRDefault="00F17841">
          <w:pPr>
            <w:pStyle w:val="TOC2"/>
            <w:tabs>
              <w:tab w:val="right" w:leader="dot" w:pos="9016"/>
            </w:tabs>
            <w:rPr>
              <w:rFonts w:eastAsiaTheme="minorEastAsia"/>
              <w:noProof/>
              <w:lang w:eastAsia="en-GB"/>
            </w:rPr>
          </w:pPr>
          <w:hyperlink w:anchor="_Toc24013047" w:history="1">
            <w:r w:rsidRPr="00977583">
              <w:rPr>
                <w:rStyle w:val="Hyperlink"/>
                <w:noProof/>
              </w:rPr>
              <w:t>Week Commencing 11/11/2019 (Week 8)</w:t>
            </w:r>
            <w:r>
              <w:rPr>
                <w:noProof/>
                <w:webHidden/>
              </w:rPr>
              <w:tab/>
            </w:r>
            <w:r>
              <w:rPr>
                <w:noProof/>
                <w:webHidden/>
              </w:rPr>
              <w:fldChar w:fldCharType="begin"/>
            </w:r>
            <w:r>
              <w:rPr>
                <w:noProof/>
                <w:webHidden/>
              </w:rPr>
              <w:instrText xml:space="preserve"> PAGEREF _Toc24013047 \h </w:instrText>
            </w:r>
            <w:r>
              <w:rPr>
                <w:noProof/>
                <w:webHidden/>
              </w:rPr>
            </w:r>
            <w:r>
              <w:rPr>
                <w:noProof/>
                <w:webHidden/>
              </w:rPr>
              <w:fldChar w:fldCharType="separate"/>
            </w:r>
            <w:r>
              <w:rPr>
                <w:noProof/>
                <w:webHidden/>
              </w:rPr>
              <w:t>9</w:t>
            </w:r>
            <w:r>
              <w:rPr>
                <w:noProof/>
                <w:webHidden/>
              </w:rPr>
              <w:fldChar w:fldCharType="end"/>
            </w:r>
          </w:hyperlink>
        </w:p>
        <w:p w14:paraId="16E51E62" w14:textId="2D92658C" w:rsidR="000807C3" w:rsidRDefault="000807C3">
          <w:r>
            <w:rPr>
              <w:b/>
              <w:bCs/>
              <w:noProof/>
            </w:rPr>
            <w:fldChar w:fldCharType="end"/>
          </w:r>
        </w:p>
      </w:sdtContent>
    </w:sdt>
    <w:p w14:paraId="765163FC" w14:textId="14D3A8EE" w:rsidR="000807C3" w:rsidRDefault="000807C3"/>
    <w:p w14:paraId="1704790C" w14:textId="77777777" w:rsidR="000807C3" w:rsidRDefault="000807C3">
      <w:r>
        <w:br w:type="page"/>
      </w:r>
    </w:p>
    <w:p w14:paraId="6FED3DD8" w14:textId="22340A3A" w:rsidR="000807C3" w:rsidRDefault="000807C3" w:rsidP="000807C3">
      <w:pPr>
        <w:pStyle w:val="Heading1"/>
      </w:pPr>
      <w:bookmarkStart w:id="1" w:name="_Toc24013033"/>
      <w:r>
        <w:lastRenderedPageBreak/>
        <w:t>Logbook</w:t>
      </w:r>
      <w:bookmarkEnd w:id="1"/>
    </w:p>
    <w:p w14:paraId="5002C1DA" w14:textId="7B2B60D1" w:rsidR="00436AAE" w:rsidRDefault="000807C3" w:rsidP="000807C3">
      <w:pPr>
        <w:pStyle w:val="Heading2"/>
      </w:pPr>
      <w:bookmarkStart w:id="2" w:name="_Toc24013034"/>
      <w:r>
        <w:t>Week Commencing 23/09/2019</w:t>
      </w:r>
      <w:r w:rsidR="00F77C53">
        <w:t xml:space="preserve"> (Week 1)</w:t>
      </w:r>
      <w:bookmarkEnd w:id="2"/>
    </w:p>
    <w:p w14:paraId="4DC51EA4" w14:textId="1E35681A" w:rsidR="000807C3" w:rsidRDefault="000807C3" w:rsidP="00190406">
      <w:pPr>
        <w:pStyle w:val="NoSpacing"/>
      </w:pPr>
    </w:p>
    <w:p w14:paraId="01E75DDA" w14:textId="00E5D6A1" w:rsidR="000807C3" w:rsidRDefault="000807C3" w:rsidP="00190406">
      <w:pPr>
        <w:pStyle w:val="NoSpacing"/>
      </w:pPr>
      <w:r>
        <w:t>I joined a group of students whom I am familiar with and some that I am not for the assignment that has been issued to us. One of the requirements for this assignment is to keep a logbook of each week</w:t>
      </w:r>
      <w:r w:rsidR="003F4EC5">
        <w:t xml:space="preserve"> documenting the </w:t>
      </w:r>
      <w:r>
        <w:t>events so that I and others can track my progress with</w:t>
      </w:r>
      <w:r w:rsidR="003F4EC5">
        <w:t>in</w:t>
      </w:r>
      <w:r>
        <w:t xml:space="preserve"> the group. First and foremost</w:t>
      </w:r>
      <w:r w:rsidR="003F4EC5">
        <w:t>,</w:t>
      </w:r>
      <w:r>
        <w:t xml:space="preserve"> I</w:t>
      </w:r>
      <w:r w:rsidR="003F4EC5">
        <w:t xml:space="preserve"> thought it were necessary to have some recognisable faces and some that are not so that I felt comfortable enough to voice my opinions and ideas however I get the opportunity to hear ideas from a fresh new prospective.</w:t>
      </w:r>
    </w:p>
    <w:p w14:paraId="0C6793C4" w14:textId="77777777" w:rsidR="00190406" w:rsidRDefault="00190406" w:rsidP="00190406">
      <w:pPr>
        <w:pStyle w:val="NoSpacing"/>
      </w:pPr>
    </w:p>
    <w:p w14:paraId="084698E8" w14:textId="7C9C7F4C" w:rsidR="00F22A79" w:rsidRDefault="003F4EC5" w:rsidP="00190406">
      <w:pPr>
        <w:pStyle w:val="NoSpacing"/>
      </w:pPr>
      <w:r>
        <w:t xml:space="preserve">Having gotten introduction done, </w:t>
      </w:r>
      <w:r w:rsidR="00E77864">
        <w:t>w</w:t>
      </w:r>
      <w:r>
        <w:t>e</w:t>
      </w:r>
      <w:r w:rsidR="00E77864">
        <w:t xml:space="preserve"> moved onto the assignment. We</w:t>
      </w:r>
      <w:r>
        <w:t xml:space="preserve"> were tasked with coming up with a new version of a patient monitoring system for a hospital. This system would need to govern over 4 different areas.</w:t>
      </w:r>
    </w:p>
    <w:p w14:paraId="1ACC7BB0" w14:textId="77777777" w:rsidR="00190406" w:rsidRDefault="00190406" w:rsidP="00190406">
      <w:pPr>
        <w:pStyle w:val="NoSpacing"/>
      </w:pPr>
    </w:p>
    <w:p w14:paraId="0F079C83" w14:textId="608B2DC8" w:rsidR="00F22A79" w:rsidRDefault="00F22A79" w:rsidP="000807C3">
      <w:r>
        <w:rPr>
          <w:noProof/>
        </w:rPr>
        <w:drawing>
          <wp:inline distT="0" distB="0" distL="0" distR="0" wp14:anchorId="284EF801" wp14:editId="1531C30F">
            <wp:extent cx="3794760" cy="3703243"/>
            <wp:effectExtent l="7937" t="0" r="4128" b="4127"/>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l="4993" t="6408" r="28781" b="7428"/>
                    <a:stretch/>
                  </pic:blipFill>
                  <pic:spPr bwMode="auto">
                    <a:xfrm rot="5400000">
                      <a:off x="0" y="0"/>
                      <a:ext cx="3795679" cy="3704140"/>
                    </a:xfrm>
                    <a:prstGeom prst="rect">
                      <a:avLst/>
                    </a:prstGeom>
                    <a:noFill/>
                    <a:ln>
                      <a:noFill/>
                    </a:ln>
                    <a:extLst>
                      <a:ext uri="{53640926-AAD7-44D8-BBD7-CCE9431645EC}">
                        <a14:shadowObscured xmlns:a14="http://schemas.microsoft.com/office/drawing/2010/main"/>
                      </a:ext>
                    </a:extLst>
                  </pic:spPr>
                </pic:pic>
              </a:graphicData>
            </a:graphic>
          </wp:inline>
        </w:drawing>
      </w:r>
    </w:p>
    <w:p w14:paraId="041C6981" w14:textId="1764BF32" w:rsidR="003F4EC5" w:rsidRDefault="003F4EC5" w:rsidP="000807C3">
      <w:r>
        <w:t xml:space="preserve"> </w:t>
      </w:r>
      <w:r w:rsidR="00F22A79">
        <w:t>T</w:t>
      </w:r>
      <w:r>
        <w:t>he group decided on brainstorming what the patient monitoring system would include, who would have access, what the repercussions are etc…</w:t>
      </w:r>
    </w:p>
    <w:p w14:paraId="5CD7C228" w14:textId="5C405B23" w:rsidR="003F4EC5" w:rsidRDefault="003F4EC5" w:rsidP="000807C3"/>
    <w:p w14:paraId="2BF5290E" w14:textId="1668E7FD" w:rsidR="003F4EC5" w:rsidRDefault="003F4EC5" w:rsidP="000807C3">
      <w:r>
        <w:rPr>
          <w:noProof/>
        </w:rPr>
        <w:lastRenderedPageBreak/>
        <w:drawing>
          <wp:inline distT="0" distB="0" distL="0" distR="0" wp14:anchorId="60655904" wp14:editId="7FF434F3">
            <wp:extent cx="5731510" cy="39579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957955"/>
                    </a:xfrm>
                    <a:prstGeom prst="rect">
                      <a:avLst/>
                    </a:prstGeom>
                  </pic:spPr>
                </pic:pic>
              </a:graphicData>
            </a:graphic>
          </wp:inline>
        </w:drawing>
      </w:r>
    </w:p>
    <w:p w14:paraId="51989AAB" w14:textId="209F0268" w:rsidR="00E77864" w:rsidRDefault="00E77864" w:rsidP="000807C3">
      <w:r>
        <w:t>Currently the group is spending some time to come up with some more detailed ideas on a more independent level before reconvening so that we can push forward towards the design section quicker.</w:t>
      </w:r>
    </w:p>
    <w:p w14:paraId="281B1A6A" w14:textId="4879603C" w:rsidR="00F77C53" w:rsidRDefault="00F77C53" w:rsidP="00F77C53">
      <w:pPr>
        <w:pStyle w:val="Heading2"/>
      </w:pPr>
      <w:bookmarkStart w:id="3" w:name="_Toc24013035"/>
      <w:r>
        <w:t>Week Commencing 30/09/2019 (Week 2)</w:t>
      </w:r>
      <w:bookmarkEnd w:id="3"/>
    </w:p>
    <w:p w14:paraId="1E5AB8E5" w14:textId="04B374FF" w:rsidR="00F77C53" w:rsidRDefault="00F77C53" w:rsidP="00F77C53">
      <w:r>
        <w:t>User Stories</w:t>
      </w:r>
      <w:r w:rsidR="005E7B2A">
        <w:t xml:space="preserve"> are the “I am a </w:t>
      </w:r>
      <w:proofErr w:type="gramStart"/>
      <w:r w:rsidR="005E7B2A">
        <w:t>…..</w:t>
      </w:r>
      <w:proofErr w:type="gramEnd"/>
      <w:r w:rsidR="005E7B2A">
        <w:t xml:space="preserve"> and I want </w:t>
      </w:r>
      <w:proofErr w:type="gramStart"/>
      <w:r w:rsidR="005E7B2A">
        <w:t>…..</w:t>
      </w:r>
      <w:proofErr w:type="gramEnd"/>
      <w:r w:rsidR="005E7B2A">
        <w:t xml:space="preserve">” based testimony </w:t>
      </w:r>
      <w:r w:rsidR="00A04867">
        <w:t>by doctors, nurses etc. This is to find out what the system should have using the client’s opinions as a reference (see my contribution below). Once me and the other members of the team have collaborated all of our user stories then we pick the best stories and remove all the repeated notions and opinions so we are left with a raw copy that has all of the opinions and testimonies that we can work with.</w:t>
      </w:r>
    </w:p>
    <w:p w14:paraId="030D9D42" w14:textId="77777777" w:rsidR="00A04867" w:rsidRDefault="00A04867" w:rsidP="00A04867">
      <w:pPr>
        <w:pStyle w:val="Heading2"/>
      </w:pPr>
      <w:bookmarkStart w:id="4" w:name="_Toc24013036"/>
      <w:r>
        <w:t>User Stories</w:t>
      </w:r>
      <w:bookmarkEnd w:id="4"/>
    </w:p>
    <w:p w14:paraId="64F9D56C" w14:textId="77777777" w:rsidR="00A04867" w:rsidRDefault="00A04867" w:rsidP="00A04867">
      <w:pPr>
        <w:pStyle w:val="Heading3"/>
      </w:pPr>
      <w:bookmarkStart w:id="5" w:name="_Toc24013037"/>
      <w:r>
        <w:t>Patient</w:t>
      </w:r>
      <w:bookmarkEnd w:id="5"/>
    </w:p>
    <w:p w14:paraId="5F7D7742" w14:textId="77777777" w:rsidR="00A04867" w:rsidRDefault="00A04867" w:rsidP="00A04867">
      <w:pPr>
        <w:pStyle w:val="NoSpacing"/>
      </w:pPr>
      <w:r>
        <w:t xml:space="preserve">As a patient I want peace of mind that if something were to go wrong, I know that I will receive the help I require. By having this sense of security, I can focus on the injury of illness at hand rather than worry if I will receive help when I need it. I expect nothing less than the best equipment and doctors/nurse at the hospital’s disposable. I speak for all the patients when I say, “I feel more at ease when I have a call nurse button”. I think this is just for a better piece of mind and can help me relax in an already anxious environment. </w:t>
      </w:r>
    </w:p>
    <w:p w14:paraId="6B5515CF" w14:textId="77777777" w:rsidR="00A04867" w:rsidRPr="00242164" w:rsidRDefault="00A04867" w:rsidP="00A04867">
      <w:pPr>
        <w:pStyle w:val="NoSpacing"/>
      </w:pPr>
    </w:p>
    <w:p w14:paraId="3A32A98D" w14:textId="77777777" w:rsidR="00A04867" w:rsidRDefault="00A04867" w:rsidP="00A04867">
      <w:pPr>
        <w:pStyle w:val="Heading3"/>
      </w:pPr>
      <w:bookmarkStart w:id="6" w:name="_Toc24013038"/>
      <w:r>
        <w:t xml:space="preserve">Nurse </w:t>
      </w:r>
      <w:proofErr w:type="spellStart"/>
      <w:r>
        <w:t>Practioner</w:t>
      </w:r>
      <w:bookmarkEnd w:id="6"/>
      <w:proofErr w:type="spellEnd"/>
    </w:p>
    <w:p w14:paraId="449F49BC" w14:textId="77777777" w:rsidR="00A04867" w:rsidRPr="00502684" w:rsidRDefault="00A04867" w:rsidP="00A04867">
      <w:pPr>
        <w:pStyle w:val="NoSpacing"/>
      </w:pPr>
      <w:r w:rsidRPr="00502684">
        <w:t xml:space="preserve">As a Nurse </w:t>
      </w:r>
      <w:proofErr w:type="spellStart"/>
      <w:r w:rsidRPr="00502684">
        <w:t>Practioner</w:t>
      </w:r>
      <w:proofErr w:type="spellEnd"/>
      <w:r w:rsidRPr="00502684">
        <w:t xml:space="preserve"> I want my patients to feel safe and well taken care of but also, I would like a system that is easy to navigate to that I can perform my duties as a nurse efficiently too. Should something happen to a patient in my care I would like to know as soon as it happens so I can get to them asap. I would also like the system to be clear about what needs my attention such as “pulse rate declining. Needs immediate attention.”.  </w:t>
      </w:r>
      <w:r>
        <w:t>An alarm telling me who, what, where and when would be perfect.</w:t>
      </w:r>
    </w:p>
    <w:p w14:paraId="2DDC7E06" w14:textId="77777777" w:rsidR="00A04867" w:rsidRPr="00242164" w:rsidRDefault="00A04867" w:rsidP="00A04867"/>
    <w:p w14:paraId="7EDB8604" w14:textId="77777777" w:rsidR="00A04867" w:rsidRDefault="00A04867" w:rsidP="00A04867">
      <w:pPr>
        <w:pStyle w:val="Heading3"/>
      </w:pPr>
      <w:bookmarkStart w:id="7" w:name="_Toc24013039"/>
      <w:r>
        <w:t>Matron</w:t>
      </w:r>
      <w:bookmarkEnd w:id="7"/>
    </w:p>
    <w:p w14:paraId="46B13F7D" w14:textId="77777777" w:rsidR="00A04867" w:rsidRDefault="00A04867" w:rsidP="00A04867">
      <w:pPr>
        <w:pStyle w:val="NoSpacing"/>
      </w:pPr>
      <w:r>
        <w:t xml:space="preserve">As a Matron I want my staff (nurses) to work as efficiently as possible and by using a system that’s reliable and easy to use, this can be a possibility. I get a lot of patients’ information like injury reports and diagnoses, so knowing that all the patients’ monitoring systems are easy to use and are functioning safely, I can then assign all my nurses to the correct stations. This helps </w:t>
      </w:r>
      <w:r w:rsidRPr="00EA747A">
        <w:rPr>
          <w:rFonts w:cstheme="minorHAnsi"/>
        </w:rPr>
        <w:t xml:space="preserve">the </w:t>
      </w:r>
      <w:proofErr w:type="spellStart"/>
      <w:r w:rsidRPr="00EA747A">
        <w:rPr>
          <w:rStyle w:val="lrzxr"/>
          <w:rFonts w:cstheme="minorHAnsi"/>
          <w:color w:val="222222"/>
        </w:rPr>
        <w:t>Paediatricians</w:t>
      </w:r>
      <w:proofErr w:type="spellEnd"/>
      <w:r>
        <w:rPr>
          <w:rFonts w:cstheme="minorHAnsi"/>
        </w:rPr>
        <w:t xml:space="preserve">, Radiographers, Phlebotomists and </w:t>
      </w:r>
      <w:proofErr w:type="spellStart"/>
      <w:r>
        <w:rPr>
          <w:rFonts w:cstheme="minorHAnsi"/>
        </w:rPr>
        <w:t>Orthopaedic</w:t>
      </w:r>
      <w:proofErr w:type="spellEnd"/>
      <w:r>
        <w:rPr>
          <w:rFonts w:cstheme="minorHAnsi"/>
        </w:rPr>
        <w:t xml:space="preserve"> staff (and so on) </w:t>
      </w:r>
      <w:r>
        <w:t>receive the correct patients when a diagnosis is complete. As I mentioned before, this process can be sped up when we do not have to worry about having to figure out how to use the equipment provided which includes the monitoring system.</w:t>
      </w:r>
    </w:p>
    <w:p w14:paraId="18DD77F4" w14:textId="77777777" w:rsidR="00A04867" w:rsidRPr="00347AA6" w:rsidRDefault="00A04867" w:rsidP="00A04867">
      <w:pPr>
        <w:pStyle w:val="NoSpacing"/>
      </w:pPr>
    </w:p>
    <w:p w14:paraId="034F8171" w14:textId="77777777" w:rsidR="00A04867" w:rsidRDefault="00A04867" w:rsidP="00A04867">
      <w:pPr>
        <w:pStyle w:val="Heading3"/>
      </w:pPr>
      <w:bookmarkStart w:id="8" w:name="_Toc24013040"/>
      <w:r>
        <w:t>IT Staff</w:t>
      </w:r>
      <w:bookmarkEnd w:id="8"/>
    </w:p>
    <w:p w14:paraId="1C258F90" w14:textId="77777777" w:rsidR="00A04867" w:rsidRDefault="00A04867" w:rsidP="00A04867">
      <w:pPr>
        <w:pStyle w:val="NoSpacing"/>
      </w:pPr>
      <w:r>
        <w:t xml:space="preserve">As IT staff I want the best service I can offer and to do that I need the best monitoring system in place. By having a system that people who may not be “tech savvy” can </w:t>
      </w:r>
      <w:proofErr w:type="spellStart"/>
      <w:r>
        <w:t>utilise</w:t>
      </w:r>
      <w:proofErr w:type="spellEnd"/>
      <w:r>
        <w:t xml:space="preserve"> with ease, this give us a peace of mind. This is because we will not get multiple requests to come out and help staff at the patients’ bedside understand how to use the old monitoring systems. This frees up the team to work on updates for the new system whenever required and helps us keep the equipment working at the highest expectations and this includes maintaining the alarms on each monitor.</w:t>
      </w:r>
    </w:p>
    <w:p w14:paraId="6801540A" w14:textId="77777777" w:rsidR="00A04867" w:rsidRPr="00D64699" w:rsidRDefault="00A04867" w:rsidP="00A04867"/>
    <w:p w14:paraId="1601F47A" w14:textId="77777777" w:rsidR="00A04867" w:rsidRDefault="00A04867" w:rsidP="00A04867">
      <w:pPr>
        <w:pStyle w:val="Heading3"/>
      </w:pPr>
      <w:bookmarkStart w:id="9" w:name="_Toc24013041"/>
      <w:r>
        <w:t>Management</w:t>
      </w:r>
      <w:bookmarkEnd w:id="9"/>
    </w:p>
    <w:p w14:paraId="640CB4ED" w14:textId="5778ADA6" w:rsidR="00A04867" w:rsidRDefault="00A04867" w:rsidP="00A04867">
      <w:pPr>
        <w:pStyle w:val="NoSpacing"/>
      </w:pPr>
      <w:r>
        <w:t xml:space="preserve">As a Manager all I want is the patients’ complete faith in our hospital and by them seeing the equipment we use is nothing less than “state of the art”, I can’t see this goal being unattainable. I already have the best staff who are highly trained and the support of the county administrators. The other aspect of my job is health and safety so I would like to </w:t>
      </w:r>
      <w:proofErr w:type="spellStart"/>
      <w:r>
        <w:t>analyse</w:t>
      </w:r>
      <w:proofErr w:type="spellEnd"/>
      <w:r>
        <w:t xml:space="preserve"> the amount of times the patient alarm goes off and the response time so that I can work with the ward staff to help get these times down. </w:t>
      </w:r>
    </w:p>
    <w:p w14:paraId="4BAA9B03" w14:textId="6B099688" w:rsidR="00A04867" w:rsidRDefault="00A04867" w:rsidP="00A04867">
      <w:pPr>
        <w:pStyle w:val="NoSpacing"/>
      </w:pPr>
    </w:p>
    <w:p w14:paraId="32D12847" w14:textId="4B21E2CF" w:rsidR="00F77C53" w:rsidRDefault="00F77C53" w:rsidP="00F77C53">
      <w:pPr>
        <w:pStyle w:val="Heading2"/>
      </w:pPr>
      <w:bookmarkStart w:id="10" w:name="_Toc24013042"/>
      <w:r>
        <w:t>Week Commencing 07/10/2019 (Week 3)</w:t>
      </w:r>
      <w:bookmarkEnd w:id="10"/>
    </w:p>
    <w:p w14:paraId="10865882" w14:textId="68D37122" w:rsidR="00F77C53" w:rsidRDefault="00F77C53" w:rsidP="00F77C53">
      <w:r>
        <w:t>Wire Frames</w:t>
      </w:r>
      <w:r w:rsidR="00A04867">
        <w:t xml:space="preserve"> are useful for bringing</w:t>
      </w:r>
      <w:r w:rsidR="006B0C6C">
        <w:t xml:space="preserve"> the system</w:t>
      </w:r>
      <w:r w:rsidR="009461CE">
        <w:t xml:space="preserve"> that we are designing into light and help everyone get an idea as to what the system will look like. This week our lead designer was tasked with coming up with this design however the rest of us </w:t>
      </w:r>
      <w:r w:rsidR="00F54C69">
        <w:t xml:space="preserve">had decided to come up with designs of our own to present to the lead designer. This is so He can have plenty of options and we all can come up with a wireframe that we all agree on. </w:t>
      </w:r>
    </w:p>
    <w:p w14:paraId="12A8142C" w14:textId="2E5DCC3E" w:rsidR="00F54C69" w:rsidRDefault="00F54C69" w:rsidP="00F77C53">
      <w:r>
        <w:rPr>
          <w:noProof/>
        </w:rPr>
        <w:lastRenderedPageBreak/>
        <w:drawing>
          <wp:inline distT="0" distB="0" distL="0" distR="0" wp14:anchorId="32293945" wp14:editId="68C02524">
            <wp:extent cx="5214026" cy="375310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6577" cy="3754941"/>
                    </a:xfrm>
                    <a:prstGeom prst="rect">
                      <a:avLst/>
                    </a:prstGeom>
                  </pic:spPr>
                </pic:pic>
              </a:graphicData>
            </a:graphic>
          </wp:inline>
        </w:drawing>
      </w:r>
    </w:p>
    <w:p w14:paraId="5F712B28" w14:textId="02394AA4" w:rsidR="00F54C69" w:rsidRPr="00F77C53" w:rsidRDefault="00F54C69" w:rsidP="00F77C53">
      <w:r>
        <w:rPr>
          <w:noProof/>
        </w:rPr>
        <w:drawing>
          <wp:inline distT="0" distB="0" distL="0" distR="0" wp14:anchorId="6AF115A5" wp14:editId="1EE7FB03">
            <wp:extent cx="5262664" cy="35455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5429" cy="3554164"/>
                    </a:xfrm>
                    <a:prstGeom prst="rect">
                      <a:avLst/>
                    </a:prstGeom>
                  </pic:spPr>
                </pic:pic>
              </a:graphicData>
            </a:graphic>
          </wp:inline>
        </w:drawing>
      </w:r>
    </w:p>
    <w:p w14:paraId="1D03087B" w14:textId="53F1AACB" w:rsidR="00F77C53" w:rsidRDefault="00F77C53" w:rsidP="00F77C53">
      <w:pPr>
        <w:pStyle w:val="Heading2"/>
      </w:pPr>
      <w:bookmarkStart w:id="11" w:name="_Toc24013043"/>
      <w:r>
        <w:t>Week Commencing 14/09/2019 (Week 4)</w:t>
      </w:r>
      <w:bookmarkEnd w:id="11"/>
    </w:p>
    <w:p w14:paraId="0F2C0DD3" w14:textId="377C710A" w:rsidR="00F77C53" w:rsidRDefault="00F54C69" w:rsidP="00BC13CC">
      <w:r>
        <w:t xml:space="preserve">Having picked the wireframe, </w:t>
      </w:r>
      <w:r w:rsidR="00BC13CC">
        <w:t xml:space="preserve">everyone was assigned a form to design and build to upload to </w:t>
      </w:r>
      <w:proofErr w:type="spellStart"/>
      <w:r w:rsidR="00BC13CC">
        <w:t>Github</w:t>
      </w:r>
      <w:proofErr w:type="spellEnd"/>
      <w:r w:rsidR="00BC13CC">
        <w:t xml:space="preserve">. This is because when all the forms can be saved in one solution and then coded together. I designed the login page and uploaded it to </w:t>
      </w:r>
      <w:proofErr w:type="spellStart"/>
      <w:r w:rsidR="00BC13CC">
        <w:t>Github</w:t>
      </w:r>
      <w:proofErr w:type="spellEnd"/>
      <w:r w:rsidR="00BC13CC">
        <w:t>, I also noticed that throughout this week, the other forms were being uploaded as the other members completed their assigned forms.</w:t>
      </w:r>
    </w:p>
    <w:p w14:paraId="2F7F132B" w14:textId="1C06A579" w:rsidR="00F54C69" w:rsidRDefault="00F54C69" w:rsidP="000807C3"/>
    <w:p w14:paraId="4606E574" w14:textId="6F669696" w:rsidR="00F54C69" w:rsidRDefault="00F54C69" w:rsidP="000807C3">
      <w:r>
        <w:rPr>
          <w:noProof/>
        </w:rPr>
        <w:lastRenderedPageBreak/>
        <w:drawing>
          <wp:inline distT="0" distB="0" distL="0" distR="0" wp14:anchorId="13B7FBE9" wp14:editId="6625EA32">
            <wp:extent cx="3745149" cy="2515714"/>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0660" cy="2526133"/>
                    </a:xfrm>
                    <a:prstGeom prst="rect">
                      <a:avLst/>
                    </a:prstGeom>
                  </pic:spPr>
                </pic:pic>
              </a:graphicData>
            </a:graphic>
          </wp:inline>
        </w:drawing>
      </w:r>
      <w:r w:rsidR="00EC526D">
        <w:t>.</w:t>
      </w:r>
    </w:p>
    <w:p w14:paraId="4DABE91C" w14:textId="66548F96" w:rsidR="00EC526D" w:rsidRDefault="00EC526D" w:rsidP="00EC526D">
      <w:pPr>
        <w:pStyle w:val="Heading2"/>
      </w:pPr>
      <w:bookmarkStart w:id="12" w:name="_Toc24013044"/>
      <w:r>
        <w:t xml:space="preserve">Week Commencing </w:t>
      </w:r>
      <w:r w:rsidR="0031464E">
        <w:t>24/</w:t>
      </w:r>
      <w:r>
        <w:t>10/2019 (Week 5)</w:t>
      </w:r>
      <w:bookmarkEnd w:id="12"/>
    </w:p>
    <w:p w14:paraId="285EFB93" w14:textId="2DB7418B" w:rsidR="00EC526D" w:rsidRDefault="00EC526D" w:rsidP="00190406">
      <w:pPr>
        <w:pStyle w:val="NoSpacing"/>
      </w:pPr>
      <w:r>
        <w:t>During this week my and the team began piecing all the forms that everyone designed together so that it flows better, both visually and mechanically. Using the finalised wireframe as a guide, this process was easy to do.</w:t>
      </w:r>
    </w:p>
    <w:p w14:paraId="6A5A341B" w14:textId="77777777" w:rsidR="00190406" w:rsidRDefault="00190406" w:rsidP="00190406">
      <w:pPr>
        <w:pStyle w:val="NoSpacing"/>
      </w:pPr>
    </w:p>
    <w:p w14:paraId="7DBF88B0" w14:textId="218DDC02" w:rsidR="00EC526D" w:rsidRDefault="00EC526D" w:rsidP="00190406">
      <w:pPr>
        <w:pStyle w:val="NoSpacing"/>
      </w:pPr>
      <w:r>
        <w:t xml:space="preserve">This feat was accomplished through </w:t>
      </w:r>
      <w:proofErr w:type="spellStart"/>
      <w:r>
        <w:t>Github</w:t>
      </w:r>
      <w:proofErr w:type="spellEnd"/>
      <w:r>
        <w:t xml:space="preserve"> where in team members could colour coordinate the forms and begin the process of organising them in order of which form would be viewed first. For example, the Login page would be first followed by the main page.</w:t>
      </w:r>
    </w:p>
    <w:p w14:paraId="5A3DF74A" w14:textId="77777777" w:rsidR="00190406" w:rsidRDefault="00190406" w:rsidP="00190406">
      <w:pPr>
        <w:pStyle w:val="NoSpacing"/>
      </w:pPr>
    </w:p>
    <w:p w14:paraId="65B3C9A3" w14:textId="64A2FAF3" w:rsidR="00971760" w:rsidRDefault="00971760" w:rsidP="000807C3">
      <w:r>
        <w:rPr>
          <w:noProof/>
        </w:rPr>
        <w:drawing>
          <wp:inline distT="0" distB="0" distL="0" distR="0" wp14:anchorId="73E7EF90" wp14:editId="4905CDFD">
            <wp:extent cx="3594001" cy="2295525"/>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3840" cy="2314584"/>
                    </a:xfrm>
                    <a:prstGeom prst="rect">
                      <a:avLst/>
                    </a:prstGeom>
                  </pic:spPr>
                </pic:pic>
              </a:graphicData>
            </a:graphic>
          </wp:inline>
        </w:drawing>
      </w:r>
    </w:p>
    <w:p w14:paraId="5B821BCF" w14:textId="6585D6C9" w:rsidR="00971760" w:rsidRDefault="00971760" w:rsidP="000807C3">
      <w:r>
        <w:rPr>
          <w:noProof/>
        </w:rPr>
        <w:lastRenderedPageBreak/>
        <w:drawing>
          <wp:inline distT="0" distB="0" distL="0" distR="0" wp14:anchorId="2DB73BA1" wp14:editId="2BAEA1E7">
            <wp:extent cx="3659999" cy="2333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9585" cy="2339737"/>
                    </a:xfrm>
                    <a:prstGeom prst="rect">
                      <a:avLst/>
                    </a:prstGeom>
                  </pic:spPr>
                </pic:pic>
              </a:graphicData>
            </a:graphic>
          </wp:inline>
        </w:drawing>
      </w:r>
    </w:p>
    <w:p w14:paraId="5A8DBBE1" w14:textId="17E778C4" w:rsidR="00971760" w:rsidRDefault="00971760" w:rsidP="000807C3">
      <w:r>
        <w:rPr>
          <w:noProof/>
        </w:rPr>
        <w:drawing>
          <wp:inline distT="0" distB="0" distL="0" distR="0" wp14:anchorId="7A09BA87" wp14:editId="19922D7B">
            <wp:extent cx="3647055" cy="2343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1316" cy="2352312"/>
                    </a:xfrm>
                    <a:prstGeom prst="rect">
                      <a:avLst/>
                    </a:prstGeom>
                  </pic:spPr>
                </pic:pic>
              </a:graphicData>
            </a:graphic>
          </wp:inline>
        </w:drawing>
      </w:r>
    </w:p>
    <w:p w14:paraId="2610A9B5" w14:textId="36EF3BAC" w:rsidR="00971760" w:rsidRDefault="00971760" w:rsidP="000807C3">
      <w:r>
        <w:rPr>
          <w:noProof/>
        </w:rPr>
        <w:drawing>
          <wp:inline distT="0" distB="0" distL="0" distR="0" wp14:anchorId="12D106A3" wp14:editId="2A351752">
            <wp:extent cx="3653651" cy="233362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9958" cy="2337653"/>
                    </a:xfrm>
                    <a:prstGeom prst="rect">
                      <a:avLst/>
                    </a:prstGeom>
                  </pic:spPr>
                </pic:pic>
              </a:graphicData>
            </a:graphic>
          </wp:inline>
        </w:drawing>
      </w:r>
    </w:p>
    <w:p w14:paraId="3A607594" w14:textId="1A029B90" w:rsidR="00EC526D" w:rsidRDefault="00EC526D" w:rsidP="00190406">
      <w:pPr>
        <w:pStyle w:val="NoSpacing"/>
      </w:pPr>
      <w:r>
        <w:t>The main area that we focused on this week was</w:t>
      </w:r>
      <w:r w:rsidR="00971760">
        <w:t xml:space="preserve"> building</w:t>
      </w:r>
      <w:r>
        <w:t xml:space="preserve"> the database. We</w:t>
      </w:r>
      <w:r w:rsidR="00971760">
        <w:t xml:space="preserve"> ended up</w:t>
      </w:r>
      <w:r>
        <w:t xml:space="preserve"> hav</w:t>
      </w:r>
      <w:r w:rsidR="00971760">
        <w:t>ing</w:t>
      </w:r>
      <w:r>
        <w:t xml:space="preserve"> roughly 15 </w:t>
      </w:r>
      <w:r w:rsidR="00971760">
        <w:t>entities</w:t>
      </w:r>
      <w:r>
        <w:t xml:space="preserve"> for the database and even though this worked</w:t>
      </w:r>
      <w:r w:rsidR="00971760">
        <w:t xml:space="preserve"> out nicely</w:t>
      </w:r>
      <w:r>
        <w:t xml:space="preserve"> and was efficient, we went back through the </w:t>
      </w:r>
      <w:r w:rsidR="00971760">
        <w:t>client’s requirements and it seems we only needed roughly 8 to 10 entities. This is something that would need correct.</w:t>
      </w:r>
    </w:p>
    <w:p w14:paraId="7116B14F" w14:textId="0170E554" w:rsidR="00190406" w:rsidRDefault="00190406" w:rsidP="00190406">
      <w:pPr>
        <w:pStyle w:val="NoSpacing"/>
      </w:pPr>
    </w:p>
    <w:p w14:paraId="631A803C" w14:textId="77777777" w:rsidR="00190406" w:rsidRDefault="00190406" w:rsidP="00190406">
      <w:pPr>
        <w:pStyle w:val="NoSpacing"/>
      </w:pPr>
    </w:p>
    <w:p w14:paraId="67569D85" w14:textId="77777777" w:rsidR="00190406" w:rsidRDefault="00190406" w:rsidP="00190406">
      <w:pPr>
        <w:pStyle w:val="NoSpacing"/>
      </w:pPr>
    </w:p>
    <w:p w14:paraId="52C89D1B" w14:textId="7BE05889" w:rsidR="00EC526D" w:rsidRDefault="00EC526D" w:rsidP="00EC526D">
      <w:pPr>
        <w:pStyle w:val="Heading2"/>
      </w:pPr>
      <w:bookmarkStart w:id="13" w:name="_Toc24013045"/>
      <w:r>
        <w:lastRenderedPageBreak/>
        <w:t xml:space="preserve">Week Commencing </w:t>
      </w:r>
      <w:r w:rsidR="0031464E">
        <w:t>28</w:t>
      </w:r>
      <w:r>
        <w:t>/10/2019 (Week 6)</w:t>
      </w:r>
      <w:bookmarkEnd w:id="13"/>
    </w:p>
    <w:p w14:paraId="346B0624" w14:textId="77777777" w:rsidR="00C13886" w:rsidRPr="00C13886" w:rsidRDefault="00C13886" w:rsidP="00C13886"/>
    <w:p w14:paraId="00077F5E" w14:textId="08D750E6" w:rsidR="00EC526D" w:rsidRDefault="00DC72E8" w:rsidP="00C13886">
      <w:pPr>
        <w:pStyle w:val="NoSpacing"/>
      </w:pPr>
      <w:r>
        <w:t>Outside of our usual labs and lectures, the team organised a m</w:t>
      </w:r>
      <w:r w:rsidR="00EC526D">
        <w:t>eeting in the library</w:t>
      </w:r>
      <w:r>
        <w:t xml:space="preserve"> to iron out some information that was getting lost in translation when messaging each other. It was apparent that we can get around this with a simple face to face meeting.</w:t>
      </w:r>
    </w:p>
    <w:p w14:paraId="47473569" w14:textId="77777777" w:rsidR="00C13886" w:rsidRDefault="00C13886" w:rsidP="00C13886">
      <w:pPr>
        <w:pStyle w:val="NoSpacing"/>
      </w:pPr>
    </w:p>
    <w:p w14:paraId="606616C3" w14:textId="11D8DD48" w:rsidR="00DC72E8" w:rsidRDefault="00DC72E8" w:rsidP="00C13886">
      <w:pPr>
        <w:pStyle w:val="NoSpacing"/>
      </w:pPr>
      <w:r>
        <w:t xml:space="preserve">As per the previous week, we were struggling with how many entities </w:t>
      </w:r>
      <w:r w:rsidR="00C13886">
        <w:t>we should have in the database, so we took the time to write up a WEER diagram with everybody’s input. The outcome was very positive because it looks like we can start testing procedure easier now.</w:t>
      </w:r>
    </w:p>
    <w:p w14:paraId="5EE56BE3" w14:textId="2268D86E" w:rsidR="000513FE" w:rsidRDefault="000513FE" w:rsidP="000807C3"/>
    <w:p w14:paraId="2B43BC32" w14:textId="4856624A" w:rsidR="000513FE" w:rsidRDefault="000513FE" w:rsidP="000807C3">
      <w:r>
        <w:rPr>
          <w:noProof/>
        </w:rPr>
        <w:drawing>
          <wp:inline distT="0" distB="0" distL="0" distR="0" wp14:anchorId="3F026DD8" wp14:editId="592EA8A8">
            <wp:extent cx="5638204" cy="383222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28"/>
                    <a:stretch/>
                  </pic:blipFill>
                  <pic:spPr bwMode="auto">
                    <a:xfrm>
                      <a:off x="0" y="0"/>
                      <a:ext cx="5638204" cy="3832225"/>
                    </a:xfrm>
                    <a:prstGeom prst="rect">
                      <a:avLst/>
                    </a:prstGeom>
                    <a:ln>
                      <a:noFill/>
                    </a:ln>
                    <a:extLst>
                      <a:ext uri="{53640926-AAD7-44D8-BBD7-CCE9431645EC}">
                        <a14:shadowObscured xmlns:a14="http://schemas.microsoft.com/office/drawing/2010/main"/>
                      </a:ext>
                    </a:extLst>
                  </pic:spPr>
                </pic:pic>
              </a:graphicData>
            </a:graphic>
          </wp:inline>
        </w:drawing>
      </w:r>
    </w:p>
    <w:p w14:paraId="35057AC3" w14:textId="2E43686D" w:rsidR="0031464E" w:rsidRDefault="0031464E" w:rsidP="000807C3"/>
    <w:p w14:paraId="77A5BE05" w14:textId="11691227" w:rsidR="0031464E" w:rsidRDefault="0031464E" w:rsidP="0031464E">
      <w:pPr>
        <w:pStyle w:val="Heading2"/>
      </w:pPr>
      <w:bookmarkStart w:id="14" w:name="_Toc24013046"/>
      <w:r>
        <w:t xml:space="preserve">Week Commencing </w:t>
      </w:r>
      <w:r>
        <w:t>04</w:t>
      </w:r>
      <w:r>
        <w:t>/1</w:t>
      </w:r>
      <w:r>
        <w:t>1</w:t>
      </w:r>
      <w:r>
        <w:t xml:space="preserve">/2019 (Week </w:t>
      </w:r>
      <w:r>
        <w:t>7</w:t>
      </w:r>
      <w:r>
        <w:t>)</w:t>
      </w:r>
      <w:bookmarkEnd w:id="14"/>
    </w:p>
    <w:p w14:paraId="7674C2A9" w14:textId="77777777" w:rsidR="00BA5BC0" w:rsidRDefault="00BA5BC0" w:rsidP="0031464E"/>
    <w:p w14:paraId="57C5D745" w14:textId="760F7960" w:rsidR="00C65F75" w:rsidRDefault="00C65F75" w:rsidP="0031464E">
      <w:r>
        <w:t xml:space="preserve">This week we reconvened outside of out timetabled labs and lectures to talk about moving forward with the coding section and found that things have become quite chaotic with a lack of a plan or structure to things. Going through the previous weeks lectures and the steps taken we have seen that </w:t>
      </w:r>
      <w:r w:rsidR="009C572A">
        <w:t>we did not pick a definitive set of user stories. Having found the problem, we have set ourselves the task this week to concentrate on implementing th</w:t>
      </w:r>
      <w:r w:rsidR="00F17841">
        <w:t>ese</w:t>
      </w:r>
      <w:r w:rsidR="009C572A">
        <w:t xml:space="preserve"> stories into a class diagram and draw up </w:t>
      </w:r>
      <w:r w:rsidR="00F17841">
        <w:t>an</w:t>
      </w:r>
      <w:r w:rsidR="009C572A">
        <w:t xml:space="preserve"> activity diagram.</w:t>
      </w:r>
      <w:r w:rsidR="00F17841">
        <w:t xml:space="preserve"> As embarrassing as it is to admit, it seems necessary to back track but without this decision to do so, we could have made life much harder for us next week when we focus solely on coding all the forms. </w:t>
      </w:r>
    </w:p>
    <w:p w14:paraId="4AF42111" w14:textId="7BF90D15" w:rsidR="00C65F75" w:rsidRDefault="009C572A" w:rsidP="0031464E">
      <w:r>
        <w:t>During the session we used the white board provided in the library to brainstorm ideas, draw up beta diagrams and constantly make edits whilst discussing, I have included this picture below.</w:t>
      </w:r>
    </w:p>
    <w:p w14:paraId="19654E0F" w14:textId="5E705151" w:rsidR="00BA5BC0" w:rsidRDefault="00BA5BC0" w:rsidP="0031464E"/>
    <w:p w14:paraId="15EC6F4A" w14:textId="59648191" w:rsidR="00BA5BC0" w:rsidRDefault="00BA5BC0" w:rsidP="0031464E">
      <w:r>
        <w:rPr>
          <w:noProof/>
        </w:rPr>
        <w:drawing>
          <wp:inline distT="0" distB="0" distL="0" distR="0" wp14:anchorId="0C1932BD" wp14:editId="47BE4977">
            <wp:extent cx="5905500" cy="43085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86" t="4111" r="3944" b="4065"/>
                    <a:stretch/>
                  </pic:blipFill>
                  <pic:spPr bwMode="auto">
                    <a:xfrm>
                      <a:off x="0" y="0"/>
                      <a:ext cx="5911898" cy="4313217"/>
                    </a:xfrm>
                    <a:prstGeom prst="rect">
                      <a:avLst/>
                    </a:prstGeom>
                    <a:ln>
                      <a:noFill/>
                    </a:ln>
                    <a:extLst>
                      <a:ext uri="{53640926-AAD7-44D8-BBD7-CCE9431645EC}">
                        <a14:shadowObscured xmlns:a14="http://schemas.microsoft.com/office/drawing/2010/main"/>
                      </a:ext>
                    </a:extLst>
                  </pic:spPr>
                </pic:pic>
              </a:graphicData>
            </a:graphic>
          </wp:inline>
        </w:drawing>
      </w:r>
    </w:p>
    <w:p w14:paraId="7FCB782E" w14:textId="3BCE7B1E" w:rsidR="00F17841" w:rsidRDefault="00F17841" w:rsidP="0031464E"/>
    <w:p w14:paraId="2B2C5519" w14:textId="69A24A5B" w:rsidR="00F17841" w:rsidRDefault="00F17841" w:rsidP="00F17841">
      <w:pPr>
        <w:pStyle w:val="Heading2"/>
      </w:pPr>
      <w:bookmarkStart w:id="15" w:name="_Toc24013047"/>
      <w:r>
        <w:t xml:space="preserve">Week Commencing </w:t>
      </w:r>
      <w:r>
        <w:t>11/</w:t>
      </w:r>
      <w:r>
        <w:t xml:space="preserve">11/2019 (Week </w:t>
      </w:r>
      <w:r>
        <w:t>8</w:t>
      </w:r>
      <w:r>
        <w:t>)</w:t>
      </w:r>
      <w:bookmarkEnd w:id="15"/>
    </w:p>
    <w:p w14:paraId="7B55F1DB" w14:textId="77777777" w:rsidR="00F17841" w:rsidRPr="0031464E" w:rsidRDefault="00F17841" w:rsidP="0031464E"/>
    <w:p w14:paraId="6B09F26A" w14:textId="77777777" w:rsidR="0031464E" w:rsidRPr="000807C3" w:rsidRDefault="0031464E" w:rsidP="000807C3"/>
    <w:sectPr w:rsidR="0031464E" w:rsidRPr="000807C3" w:rsidSect="000807C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7C3"/>
    <w:rsid w:val="000513FE"/>
    <w:rsid w:val="000807C3"/>
    <w:rsid w:val="00190406"/>
    <w:rsid w:val="001F4F71"/>
    <w:rsid w:val="00234ADD"/>
    <w:rsid w:val="00234D03"/>
    <w:rsid w:val="0031464E"/>
    <w:rsid w:val="003F4EC5"/>
    <w:rsid w:val="00436AAE"/>
    <w:rsid w:val="005E7B2A"/>
    <w:rsid w:val="006B0C6C"/>
    <w:rsid w:val="009461CE"/>
    <w:rsid w:val="00971760"/>
    <w:rsid w:val="009C572A"/>
    <w:rsid w:val="00A04867"/>
    <w:rsid w:val="00BA5BC0"/>
    <w:rsid w:val="00BC13CC"/>
    <w:rsid w:val="00C13886"/>
    <w:rsid w:val="00C65F75"/>
    <w:rsid w:val="00DC72E8"/>
    <w:rsid w:val="00DF186C"/>
    <w:rsid w:val="00E77864"/>
    <w:rsid w:val="00EC39D1"/>
    <w:rsid w:val="00EC526D"/>
    <w:rsid w:val="00F17841"/>
    <w:rsid w:val="00F22A79"/>
    <w:rsid w:val="00F54C69"/>
    <w:rsid w:val="00F77C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EC596"/>
  <w15:chartTrackingRefBased/>
  <w15:docId w15:val="{4D3A1575-AA2E-492A-B7E6-79A9BC3C1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07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7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48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807C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807C3"/>
    <w:rPr>
      <w:rFonts w:eastAsiaTheme="minorEastAsia"/>
      <w:lang w:val="en-US"/>
    </w:rPr>
  </w:style>
  <w:style w:type="character" w:customStyle="1" w:styleId="Heading1Char">
    <w:name w:val="Heading 1 Char"/>
    <w:basedOn w:val="DefaultParagraphFont"/>
    <w:link w:val="Heading1"/>
    <w:uiPriority w:val="9"/>
    <w:rsid w:val="000807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807C3"/>
    <w:pPr>
      <w:outlineLvl w:val="9"/>
    </w:pPr>
    <w:rPr>
      <w:lang w:val="en-US"/>
    </w:rPr>
  </w:style>
  <w:style w:type="character" w:customStyle="1" w:styleId="Heading2Char">
    <w:name w:val="Heading 2 Char"/>
    <w:basedOn w:val="DefaultParagraphFont"/>
    <w:link w:val="Heading2"/>
    <w:uiPriority w:val="9"/>
    <w:rsid w:val="000807C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807C3"/>
    <w:pPr>
      <w:spacing w:after="100"/>
    </w:pPr>
  </w:style>
  <w:style w:type="paragraph" w:styleId="TOC2">
    <w:name w:val="toc 2"/>
    <w:basedOn w:val="Normal"/>
    <w:next w:val="Normal"/>
    <w:autoRedefine/>
    <w:uiPriority w:val="39"/>
    <w:unhideWhenUsed/>
    <w:rsid w:val="000807C3"/>
    <w:pPr>
      <w:spacing w:after="100"/>
      <w:ind w:left="220"/>
    </w:pPr>
  </w:style>
  <w:style w:type="character" w:styleId="Hyperlink">
    <w:name w:val="Hyperlink"/>
    <w:basedOn w:val="DefaultParagraphFont"/>
    <w:uiPriority w:val="99"/>
    <w:unhideWhenUsed/>
    <w:rsid w:val="000807C3"/>
    <w:rPr>
      <w:color w:val="0563C1" w:themeColor="hyperlink"/>
      <w:u w:val="single"/>
    </w:rPr>
  </w:style>
  <w:style w:type="character" w:customStyle="1" w:styleId="lrzxr">
    <w:name w:val="lrzxr"/>
    <w:basedOn w:val="DefaultParagraphFont"/>
    <w:rsid w:val="00A04867"/>
  </w:style>
  <w:style w:type="character" w:customStyle="1" w:styleId="Heading3Char">
    <w:name w:val="Heading 3 Char"/>
    <w:basedOn w:val="DefaultParagraphFont"/>
    <w:link w:val="Heading3"/>
    <w:uiPriority w:val="9"/>
    <w:rsid w:val="00A0486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B0C6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505038-0B22-4F79-9A30-0D01557E5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307AD47B</Template>
  <TotalTime>46</TotalTime>
  <Pages>10</Pages>
  <Words>1375</Words>
  <Characters>7844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Software Engineering</vt:lpstr>
    </vt:vector>
  </TitlesOfParts>
  <Company>1806560</Company>
  <LinksUpToDate>false</LinksUpToDate>
  <CharactersWithSpaces>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Logbook</dc:title>
  <dc:subject/>
  <dc:creator>Lawrence Ball</dc:creator>
  <cp:keywords/>
  <dc:description/>
  <cp:lastModifiedBy>Lawrence Ball</cp:lastModifiedBy>
  <cp:revision>3</cp:revision>
  <dcterms:created xsi:type="dcterms:W3CDTF">2019-11-03T09:43:00Z</dcterms:created>
  <dcterms:modified xsi:type="dcterms:W3CDTF">2019-11-07T09:56:00Z</dcterms:modified>
</cp:coreProperties>
</file>